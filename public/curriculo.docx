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AA30C" w14:textId="5AFAFE85" w:rsidR="00816216" w:rsidRDefault="00EE7CF6" w:rsidP="00141A4C">
      <w:pPr>
        <w:pStyle w:val="Ttulo"/>
      </w:pPr>
      <w:r>
        <w:t>Lucas Marcel Silva de Brito</w:t>
      </w:r>
      <w:r>
        <w:tab/>
      </w:r>
    </w:p>
    <w:p w14:paraId="238698B0" w14:textId="3A71689F" w:rsidR="00A34A94" w:rsidRPr="00201B16" w:rsidRDefault="00EA41A3" w:rsidP="00785256">
      <w:r>
        <w:t xml:space="preserve">Endereço: </w:t>
      </w:r>
      <w:r w:rsidRPr="00EA41A3">
        <w:t>Rua das Orquídeas, Capim Macio - Mirassol, Natal/RN</w:t>
      </w:r>
      <w:r>
        <w:t>, 59078-170</w:t>
      </w:r>
      <w:r w:rsidR="00201B16">
        <w:br/>
      </w:r>
      <w:r w:rsidR="00201B16" w:rsidRPr="00201B16">
        <w:t xml:space="preserve">Links: </w:t>
      </w:r>
      <w:hyperlink r:id="rId8" w:history="1">
        <w:r w:rsidR="00201B16">
          <w:rPr>
            <w:rStyle w:val="Hyperlink"/>
          </w:rPr>
          <w:t>LinkedIn</w:t>
        </w:r>
      </w:hyperlink>
      <w:r w:rsidR="00201B16" w:rsidRPr="00201B16">
        <w:t xml:space="preserve"> | </w:t>
      </w:r>
      <w:hyperlink r:id="rId9" w:history="1">
        <w:r w:rsidR="00201B16">
          <w:rPr>
            <w:rStyle w:val="Hyperlink"/>
          </w:rPr>
          <w:t>GitHub</w:t>
        </w:r>
      </w:hyperlink>
      <w:r w:rsidR="00201B16" w:rsidRPr="00201B16">
        <w:t xml:space="preserve"> </w:t>
      </w:r>
      <w:r w:rsidR="00201B16">
        <w:t xml:space="preserve">| </w:t>
      </w:r>
      <w:hyperlink r:id="rId10" w:history="1">
        <w:r w:rsidR="00201B16">
          <w:rPr>
            <w:rStyle w:val="Hyperlink"/>
          </w:rPr>
          <w:t>Portfólio</w:t>
        </w:r>
      </w:hyperlink>
      <w:r w:rsidR="00A34A94">
        <w:rPr>
          <w:lang w:bidi="pt-BR"/>
        </w:rPr>
        <w:br/>
        <w:t xml:space="preserve">Telefone: </w:t>
      </w:r>
      <w:r w:rsidR="00EE7CF6">
        <w:rPr>
          <w:lang w:bidi="pt-BR"/>
        </w:rPr>
        <w:t>+55 (</w:t>
      </w:r>
      <w:r w:rsidR="00EE7CF6">
        <w:t>84) 99623-0190</w:t>
      </w:r>
      <w:r w:rsidR="00A34A94">
        <w:rPr>
          <w:lang w:bidi="pt-BR"/>
        </w:rPr>
        <w:br/>
      </w:r>
      <w:r w:rsidR="00201B16">
        <w:rPr>
          <w:lang w:bidi="pt-BR"/>
        </w:rPr>
        <w:t xml:space="preserve">E-mail: </w:t>
      </w:r>
      <w:hyperlink r:id="rId11" w:history="1">
        <w:r w:rsidR="00201B16" w:rsidRPr="0092526C">
          <w:rPr>
            <w:rStyle w:val="Hyperlink"/>
          </w:rPr>
          <w:t>lmgh1312@gmail.com</w:t>
        </w:r>
      </w:hyperlink>
    </w:p>
    <w:p w14:paraId="183F7F30" w14:textId="75851D21" w:rsidR="00054E0C" w:rsidRDefault="00054E0C" w:rsidP="00054E0C">
      <w:pPr>
        <w:pStyle w:val="Ttulo1"/>
      </w:pPr>
      <w:r>
        <w:t>Resumo</w:t>
      </w:r>
    </w:p>
    <w:p w14:paraId="0FA539FF" w14:textId="5E156698" w:rsidR="00785256" w:rsidRDefault="00785256" w:rsidP="00785256">
      <w:r>
        <w:t xml:space="preserve">Sou um desenvolvedor </w:t>
      </w:r>
      <w:r w:rsidR="00B02EE4">
        <w:t>f</w:t>
      </w:r>
      <w:r>
        <w:t>ull</w:t>
      </w:r>
      <w:r w:rsidR="005A5D5E">
        <w:t xml:space="preserve"> </w:t>
      </w:r>
      <w:r w:rsidR="00B02EE4">
        <w:t>s</w:t>
      </w:r>
      <w:r>
        <w:t>tack</w:t>
      </w:r>
      <w:r w:rsidR="00054E0C">
        <w:t xml:space="preserve"> júnior</w:t>
      </w:r>
      <w:r>
        <w:t xml:space="preserve"> especializado em </w:t>
      </w:r>
      <w:r w:rsidR="009331FB">
        <w:t>J</w:t>
      </w:r>
      <w:r>
        <w:t>avaScript e entusiasta do React.js. Tenho 20 anos,</w:t>
      </w:r>
      <w:r w:rsidR="00054E0C">
        <w:t xml:space="preserve"> sou brasileiro e comecei a programar pela primeira vez em 2018. Concluí o ensino médio técnico em 2022 e recebi uma láurea acadêmica pelo meu rendimento. </w:t>
      </w:r>
      <w:r w:rsidR="00A1748E">
        <w:t>Também ganhei</w:t>
      </w:r>
      <w:r w:rsidR="00577DCA">
        <w:t xml:space="preserve"> </w:t>
      </w:r>
      <w:r w:rsidR="00054E0C">
        <w:t xml:space="preserve">uma bolsa de estudos completa da Rocketseat no começo de 2022 e hoje sigo meus estudos </w:t>
      </w:r>
      <w:r w:rsidR="00EA41A3">
        <w:t xml:space="preserve">no Instituto Metrópole Digital (IMD) </w:t>
      </w:r>
      <w:r w:rsidR="00AA2D79">
        <w:t>da</w:t>
      </w:r>
      <w:r w:rsidR="00EA41A3">
        <w:t xml:space="preserve"> Universidade Federal do Rio Grande do Norte (UFRN). </w:t>
      </w:r>
    </w:p>
    <w:p w14:paraId="3C9DBD51" w14:textId="410A7E3D" w:rsidR="006270A9" w:rsidRDefault="00000000" w:rsidP="00141A4C">
      <w:pPr>
        <w:pStyle w:val="Ttulo1"/>
      </w:pPr>
      <w:sdt>
        <w:sdtPr>
          <w:alias w:val="Objetivo:"/>
          <w:tag w:val="Objetivo:"/>
          <w:id w:val="-1757750157"/>
          <w:placeholder>
            <w:docPart w:val="267BCB79B24745D080D4B0EAB84A4A25"/>
          </w:placeholder>
          <w:temporary/>
          <w:showingPlcHdr/>
          <w15:appearance w15:val="hidden"/>
        </w:sdtPr>
        <w:sdtContent>
          <w:r w:rsidR="00054E0C">
            <w:rPr>
              <w:lang w:bidi="pt-BR"/>
            </w:rPr>
            <w:t>Objetivo</w:t>
          </w:r>
        </w:sdtContent>
      </w:sdt>
    </w:p>
    <w:p w14:paraId="0A74993B" w14:textId="5697BB4C" w:rsidR="006270A9" w:rsidRDefault="00054E0C">
      <w:r>
        <w:t>Quero entrar para o mercado e continuar expandindo meus conhecimentos na área.</w:t>
      </w:r>
    </w:p>
    <w:sdt>
      <w:sdtPr>
        <w:alias w:val="Educação:"/>
        <w:tag w:val="Educação:"/>
        <w:id w:val="807127995"/>
        <w:placeholder>
          <w:docPart w:val="9E9032779932400AAE5C3894851BAB2B"/>
        </w:placeholder>
        <w:temporary/>
        <w:showingPlcHdr/>
        <w15:appearance w15:val="hidden"/>
      </w:sdtPr>
      <w:sdtContent>
        <w:p w14:paraId="362726E1" w14:textId="77777777" w:rsidR="006270A9" w:rsidRDefault="009D5933">
          <w:pPr>
            <w:pStyle w:val="Ttulo1"/>
          </w:pPr>
          <w:r>
            <w:rPr>
              <w:lang w:bidi="pt-BR"/>
            </w:rPr>
            <w:t>Educação</w:t>
          </w:r>
        </w:p>
      </w:sdtContent>
    </w:sdt>
    <w:p w14:paraId="170B534B" w14:textId="3F3CC256" w:rsidR="006270A9" w:rsidRDefault="00EE7CF6">
      <w:pPr>
        <w:pStyle w:val="Ttulo2"/>
      </w:pPr>
      <w:r>
        <w:t>Ensino técnico integrado</w:t>
      </w:r>
      <w:r w:rsidR="009D5933">
        <w:rPr>
          <w:lang w:bidi="pt-BR"/>
        </w:rPr>
        <w:t> | </w:t>
      </w:r>
      <w:r>
        <w:t>02/2022</w:t>
      </w:r>
      <w:r w:rsidR="009D5933">
        <w:rPr>
          <w:lang w:bidi="pt-BR"/>
        </w:rPr>
        <w:t> | </w:t>
      </w:r>
      <w:r>
        <w:t>ifrn</w:t>
      </w:r>
    </w:p>
    <w:p w14:paraId="288717A6" w14:textId="0CDC910D" w:rsidR="006270A9" w:rsidRDefault="009D5933" w:rsidP="001B29CF">
      <w:pPr>
        <w:pStyle w:val="Commarcadores"/>
      </w:pPr>
      <w:r>
        <w:rPr>
          <w:lang w:bidi="pt-BR"/>
        </w:rPr>
        <w:t xml:space="preserve">Matéria principal: </w:t>
      </w:r>
      <w:r w:rsidR="00EE7CF6">
        <w:t>Programação para Internet</w:t>
      </w:r>
    </w:p>
    <w:p w14:paraId="61A30602" w14:textId="04B549C3" w:rsidR="006270A9" w:rsidRDefault="009D5933" w:rsidP="001B29CF">
      <w:pPr>
        <w:pStyle w:val="Commarcadores"/>
      </w:pPr>
      <w:r>
        <w:rPr>
          <w:lang w:bidi="pt-BR"/>
        </w:rPr>
        <w:t xml:space="preserve">Matéria secundária: </w:t>
      </w:r>
      <w:r w:rsidR="00EE7CF6">
        <w:t>Programação Orientada a Objetos</w:t>
      </w:r>
    </w:p>
    <w:p w14:paraId="41D78913" w14:textId="39DB6D7F" w:rsidR="00A34A94" w:rsidRDefault="009D5933" w:rsidP="00A34A94">
      <w:pPr>
        <w:pStyle w:val="Commarcadores"/>
      </w:pPr>
      <w:r>
        <w:rPr>
          <w:lang w:bidi="pt-BR"/>
        </w:rPr>
        <w:t xml:space="preserve">Cursos relacionados: </w:t>
      </w:r>
      <w:r w:rsidR="00EE7CF6">
        <w:t>Informática</w:t>
      </w:r>
    </w:p>
    <w:p w14:paraId="6187EA02" w14:textId="1BBF16DB" w:rsidR="006270A9" w:rsidRDefault="00EE7CF6">
      <w:pPr>
        <w:pStyle w:val="Ttulo2"/>
      </w:pPr>
      <w:r>
        <w:t>Ignite</w:t>
      </w:r>
      <w:r w:rsidR="009D5933">
        <w:rPr>
          <w:lang w:bidi="pt-BR"/>
        </w:rPr>
        <w:t> | </w:t>
      </w:r>
      <w:r>
        <w:t>10/2021</w:t>
      </w:r>
      <w:r w:rsidR="009D5933">
        <w:rPr>
          <w:lang w:bidi="pt-BR"/>
        </w:rPr>
        <w:t> | </w:t>
      </w:r>
      <w:r>
        <w:t>Rocketseat</w:t>
      </w:r>
    </w:p>
    <w:p w14:paraId="3629445D" w14:textId="320468B2" w:rsidR="006270A9" w:rsidRDefault="00EE7CF6">
      <w:pPr>
        <w:pStyle w:val="Commarcadores"/>
      </w:pPr>
      <w:r>
        <w:rPr>
          <w:lang w:bidi="pt-BR"/>
        </w:rPr>
        <w:t>Trilhas</w:t>
      </w:r>
      <w:r w:rsidR="009D5933">
        <w:rPr>
          <w:lang w:bidi="pt-BR"/>
        </w:rPr>
        <w:t xml:space="preserve">: </w:t>
      </w:r>
      <w:r>
        <w:t>React.js</w:t>
      </w:r>
      <w:r w:rsidR="00785256">
        <w:t>, Node.js e React Native</w:t>
      </w:r>
    </w:p>
    <w:sdt>
      <w:sdtPr>
        <w:alias w:val="Habilidades e Conhecimentos:"/>
        <w:tag w:val="Habilidades e Conhecimentos:"/>
        <w:id w:val="458624136"/>
        <w:placeholder>
          <w:docPart w:val="DBBF1EF8E10F43ED9886BF76B9327350"/>
        </w:placeholder>
        <w:temporary/>
        <w:showingPlcHdr/>
        <w15:appearance w15:val="hidden"/>
      </w:sdtPr>
      <w:sdtContent>
        <w:p w14:paraId="0FC789A9" w14:textId="123AAA0E" w:rsidR="006270A9" w:rsidRDefault="009D5933">
          <w:pPr>
            <w:pStyle w:val="Ttulo1"/>
          </w:pPr>
          <w:r>
            <w:rPr>
              <w:lang w:bidi="pt-BR"/>
            </w:rPr>
            <w:t>Habilidades e Conhecimentos</w:t>
          </w:r>
        </w:p>
      </w:sdtContent>
    </w:sdt>
    <w:p w14:paraId="1661E73D" w14:textId="77777777" w:rsidR="00A45DB2" w:rsidRDefault="00A45DB2" w:rsidP="00A45DB2">
      <w:pPr>
        <w:pStyle w:val="Ttulo2"/>
      </w:pPr>
      <w:r>
        <w:t>DESENVOLVIMENTO DE SOFTWARE</w:t>
      </w:r>
    </w:p>
    <w:p w14:paraId="6F9A880A" w14:textId="2B38AE85" w:rsidR="00A45DB2" w:rsidRDefault="00A45DB2" w:rsidP="00A45DB2">
      <w:pPr>
        <w:pStyle w:val="Commarcadores"/>
      </w:pPr>
      <w:r>
        <w:t>Programo desde 2018 e, desde então, adquiri uma vasta gama de conhecimento</w:t>
      </w:r>
      <w:r w:rsidR="003E783C">
        <w:t>s</w:t>
      </w:r>
      <w:r>
        <w:t xml:space="preserve"> utilizando tecnologias, linguagens, frameworks e bibliotecas como: </w:t>
      </w:r>
      <w:r w:rsidR="00C74785">
        <w:t xml:space="preserve">JavaScript, </w:t>
      </w:r>
      <w:r>
        <w:t>TypeScript, React.js, Next,</w:t>
      </w:r>
      <w:r w:rsidR="00AE41F7">
        <w:t xml:space="preserve"> Vite, </w:t>
      </w:r>
      <w:r>
        <w:t>Nest, Node, Prisma, Figma,</w:t>
      </w:r>
      <w:r w:rsidR="003E783C">
        <w:t xml:space="preserve"> </w:t>
      </w:r>
      <w:r w:rsidR="00EA41A3">
        <w:t xml:space="preserve">Jest, </w:t>
      </w:r>
      <w:r w:rsidR="003E783C">
        <w:t>Docker,</w:t>
      </w:r>
      <w:r>
        <w:t xml:space="preserve"> Storybook, </w:t>
      </w:r>
      <w:r w:rsidR="00C74785">
        <w:t>Git, HTML, CSS, Sass, Tailwind, Stitches</w:t>
      </w:r>
      <w:r w:rsidR="003E783C">
        <w:t xml:space="preserve"> e outros.</w:t>
      </w:r>
    </w:p>
    <w:p w14:paraId="74F8E1F9" w14:textId="1AFB2CBD" w:rsidR="006270A9" w:rsidRDefault="001C0F66">
      <w:pPr>
        <w:pStyle w:val="Ttulo2"/>
      </w:pPr>
      <w:r>
        <w:t>aprendizado constante</w:t>
      </w:r>
    </w:p>
    <w:p w14:paraId="480FBAA4" w14:textId="231954BB" w:rsidR="006270A9" w:rsidRDefault="001C0F66" w:rsidP="009B55E5">
      <w:pPr>
        <w:pStyle w:val="Commarcadores"/>
      </w:pPr>
      <w:r>
        <w:t>Pratico o autodidatismo. Leio documentações, pesquiso novos meios para resolver um problema e acompanho notícias dentro da área.</w:t>
      </w:r>
    </w:p>
    <w:sdt>
      <w:sdtPr>
        <w:alias w:val="Comunicação:"/>
        <w:tag w:val="Comunicação:"/>
        <w:id w:val="-1153840069"/>
        <w:placeholder>
          <w:docPart w:val="C955C0E104E745E881CF4C598A277CB7"/>
        </w:placeholder>
        <w:temporary/>
        <w:showingPlcHdr/>
        <w15:appearance w15:val="hidden"/>
      </w:sdtPr>
      <w:sdtContent>
        <w:p w14:paraId="1E781081" w14:textId="77777777" w:rsidR="006270A9" w:rsidRDefault="009D5933">
          <w:pPr>
            <w:pStyle w:val="Ttulo2"/>
          </w:pPr>
          <w:r>
            <w:rPr>
              <w:lang w:bidi="pt-BR"/>
            </w:rPr>
            <w:t>Comunicação</w:t>
          </w:r>
        </w:p>
      </w:sdtContent>
    </w:sdt>
    <w:p w14:paraId="7F1DE00E" w14:textId="71853883" w:rsidR="006270A9" w:rsidRDefault="009B55E5">
      <w:pPr>
        <w:pStyle w:val="Commarcadores"/>
      </w:pPr>
      <w:r>
        <w:t xml:space="preserve">Tenho conhecimento de vários termos técnicos utilizados na área e desenvolvi bastante a leitura e escrita </w:t>
      </w:r>
      <w:r w:rsidR="00A77643">
        <w:t>no</w:t>
      </w:r>
      <w:r>
        <w:t xml:space="preserve"> Ingl</w:t>
      </w:r>
      <w:r w:rsidR="00A77643">
        <w:t>ê</w:t>
      </w:r>
      <w:r>
        <w:t>s</w:t>
      </w:r>
      <w:r w:rsidR="00A77643">
        <w:t xml:space="preserve">, mas não sou fluente. Minha </w:t>
      </w:r>
      <w:r w:rsidR="00B02EE4">
        <w:t>língua</w:t>
      </w:r>
      <w:r w:rsidR="00A77643">
        <w:t xml:space="preserve"> materna é o Português.</w:t>
      </w:r>
    </w:p>
    <w:p w14:paraId="382965F5" w14:textId="6EEDF81D" w:rsidR="006270A9" w:rsidRDefault="00A77643">
      <w:pPr>
        <w:pStyle w:val="Ttulo2"/>
      </w:pPr>
      <w:r>
        <w:t>GERENCIAMENTO DE BANCO DE DADOS</w:t>
      </w:r>
    </w:p>
    <w:p w14:paraId="27393EFF" w14:textId="0E2D5A9C" w:rsidR="006270A9" w:rsidRDefault="00A77643">
      <w:pPr>
        <w:pStyle w:val="Commarcadores"/>
      </w:pPr>
      <w:r>
        <w:t>Compreendo os relacionamentos das entidades dentro de um banco de dados. Sei planejar</w:t>
      </w:r>
      <w:r w:rsidR="00EA41A3">
        <w:t xml:space="preserve">, </w:t>
      </w:r>
      <w:r>
        <w:t>reorganizar essas estruturas e fazer consultas diretas</w:t>
      </w:r>
      <w:r w:rsidR="003E783C">
        <w:t xml:space="preserve"> ao banco de dados</w:t>
      </w:r>
      <w:r>
        <w:t>.</w:t>
      </w:r>
    </w:p>
    <w:p w14:paraId="65E2E0D7" w14:textId="597683C8" w:rsidR="00A77643" w:rsidRDefault="00B02EE4" w:rsidP="00A77643">
      <w:pPr>
        <w:pStyle w:val="Ttulo2"/>
      </w:pPr>
      <w:r>
        <w:t>Integração e Entrega contínua</w:t>
      </w:r>
    </w:p>
    <w:p w14:paraId="18B0AE07" w14:textId="58C45CAE" w:rsidR="00DB4274" w:rsidRDefault="00B02EE4" w:rsidP="00DB4274">
      <w:pPr>
        <w:pStyle w:val="Commarcadores"/>
      </w:pPr>
      <w:r>
        <w:t xml:space="preserve">Conheço as etapas </w:t>
      </w:r>
      <w:r w:rsidR="00DB4274">
        <w:t>de integração e entrega contínua (CI/CD), utilizadas para manter o software disponível para os usuários e em constante atualização.</w:t>
      </w:r>
    </w:p>
    <w:sectPr w:rsidR="00DB4274" w:rsidSect="00617B26">
      <w:footerReference w:type="default" r:id="rId12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43001" w14:textId="77777777" w:rsidR="003C598B" w:rsidRDefault="003C598B">
      <w:pPr>
        <w:spacing w:after="0"/>
      </w:pPr>
      <w:r>
        <w:separator/>
      </w:r>
    </w:p>
  </w:endnote>
  <w:endnote w:type="continuationSeparator" w:id="0">
    <w:p w14:paraId="79B53F40" w14:textId="77777777" w:rsidR="003C598B" w:rsidRDefault="003C5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8DA0A" w14:textId="77777777" w:rsidR="006270A9" w:rsidRDefault="009D5933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6C5A7E">
      <w:rPr>
        <w:noProof/>
        <w:lang w:bidi="pt-BR"/>
      </w:rPr>
      <w:t>1</w:t>
    </w:r>
    <w:r>
      <w:rPr>
        <w:noProof/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FE7F2" w14:textId="77777777" w:rsidR="003C598B" w:rsidRDefault="003C598B">
      <w:pPr>
        <w:spacing w:after="0"/>
      </w:pPr>
      <w:r>
        <w:separator/>
      </w:r>
    </w:p>
  </w:footnote>
  <w:footnote w:type="continuationSeparator" w:id="0">
    <w:p w14:paraId="137EC2F2" w14:textId="77777777" w:rsidR="003C598B" w:rsidRDefault="003C59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2C4C3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01206010">
    <w:abstractNumId w:val="9"/>
  </w:num>
  <w:num w:numId="2" w16cid:durableId="1247034033">
    <w:abstractNumId w:val="9"/>
    <w:lvlOverride w:ilvl="0">
      <w:startOverride w:val="1"/>
    </w:lvlOverride>
  </w:num>
  <w:num w:numId="3" w16cid:durableId="2073698485">
    <w:abstractNumId w:val="9"/>
    <w:lvlOverride w:ilvl="0">
      <w:startOverride w:val="1"/>
    </w:lvlOverride>
  </w:num>
  <w:num w:numId="4" w16cid:durableId="97139791">
    <w:abstractNumId w:val="9"/>
    <w:lvlOverride w:ilvl="0">
      <w:startOverride w:val="1"/>
    </w:lvlOverride>
  </w:num>
  <w:num w:numId="5" w16cid:durableId="1830368668">
    <w:abstractNumId w:val="8"/>
  </w:num>
  <w:num w:numId="6" w16cid:durableId="247733016">
    <w:abstractNumId w:val="7"/>
  </w:num>
  <w:num w:numId="7" w16cid:durableId="854731378">
    <w:abstractNumId w:val="6"/>
  </w:num>
  <w:num w:numId="8" w16cid:durableId="966155332">
    <w:abstractNumId w:val="5"/>
  </w:num>
  <w:num w:numId="9" w16cid:durableId="2067220716">
    <w:abstractNumId w:val="4"/>
  </w:num>
  <w:num w:numId="10" w16cid:durableId="1143890079">
    <w:abstractNumId w:val="3"/>
  </w:num>
  <w:num w:numId="11" w16cid:durableId="484711365">
    <w:abstractNumId w:val="2"/>
  </w:num>
  <w:num w:numId="12" w16cid:durableId="1104423234">
    <w:abstractNumId w:val="1"/>
  </w:num>
  <w:num w:numId="13" w16cid:durableId="227964977">
    <w:abstractNumId w:val="0"/>
  </w:num>
  <w:num w:numId="14" w16cid:durableId="1227453335">
    <w:abstractNumId w:val="13"/>
  </w:num>
  <w:num w:numId="15" w16cid:durableId="2137798582">
    <w:abstractNumId w:val="16"/>
  </w:num>
  <w:num w:numId="16" w16cid:durableId="1531643024">
    <w:abstractNumId w:val="12"/>
  </w:num>
  <w:num w:numId="17" w16cid:durableId="1927226440">
    <w:abstractNumId w:val="15"/>
  </w:num>
  <w:num w:numId="18" w16cid:durableId="667907211">
    <w:abstractNumId w:val="10"/>
  </w:num>
  <w:num w:numId="19" w16cid:durableId="931544864">
    <w:abstractNumId w:val="19"/>
  </w:num>
  <w:num w:numId="20" w16cid:durableId="1648054180">
    <w:abstractNumId w:val="17"/>
  </w:num>
  <w:num w:numId="21" w16cid:durableId="1012487749">
    <w:abstractNumId w:val="11"/>
  </w:num>
  <w:num w:numId="22" w16cid:durableId="270816929">
    <w:abstractNumId w:val="14"/>
  </w:num>
  <w:num w:numId="23" w16cid:durableId="9787992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F6"/>
    <w:rsid w:val="00021080"/>
    <w:rsid w:val="00054E0C"/>
    <w:rsid w:val="000A4F59"/>
    <w:rsid w:val="000D4968"/>
    <w:rsid w:val="00141A4C"/>
    <w:rsid w:val="001B29CF"/>
    <w:rsid w:val="001C0F66"/>
    <w:rsid w:val="00201B16"/>
    <w:rsid w:val="0028220F"/>
    <w:rsid w:val="002F6E28"/>
    <w:rsid w:val="00356C14"/>
    <w:rsid w:val="003C598B"/>
    <w:rsid w:val="003E783C"/>
    <w:rsid w:val="00577DCA"/>
    <w:rsid w:val="00583576"/>
    <w:rsid w:val="0058518A"/>
    <w:rsid w:val="005A5D5E"/>
    <w:rsid w:val="00617B26"/>
    <w:rsid w:val="006270A9"/>
    <w:rsid w:val="00647DE9"/>
    <w:rsid w:val="00675956"/>
    <w:rsid w:val="00681034"/>
    <w:rsid w:val="006C5A7E"/>
    <w:rsid w:val="00785256"/>
    <w:rsid w:val="00814D44"/>
    <w:rsid w:val="00816216"/>
    <w:rsid w:val="008279D1"/>
    <w:rsid w:val="0087734B"/>
    <w:rsid w:val="009331FB"/>
    <w:rsid w:val="009B55E5"/>
    <w:rsid w:val="009D5933"/>
    <w:rsid w:val="00A1748E"/>
    <w:rsid w:val="00A34A94"/>
    <w:rsid w:val="00A45DB2"/>
    <w:rsid w:val="00A77643"/>
    <w:rsid w:val="00AA2D79"/>
    <w:rsid w:val="00AE41F7"/>
    <w:rsid w:val="00B02EE4"/>
    <w:rsid w:val="00BC09F2"/>
    <w:rsid w:val="00BD768D"/>
    <w:rsid w:val="00C61F8E"/>
    <w:rsid w:val="00C74785"/>
    <w:rsid w:val="00D42CA6"/>
    <w:rsid w:val="00DB4274"/>
    <w:rsid w:val="00E8165A"/>
    <w:rsid w:val="00E83E4B"/>
    <w:rsid w:val="00EA41A3"/>
    <w:rsid w:val="00EE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EB4C1"/>
  <w15:chartTrackingRefBased/>
  <w15:docId w15:val="{6E51518D-C758-4A8D-AE60-F3D457CC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0C"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har">
    <w:name w:val="Título Char"/>
    <w:basedOn w:val="Fontepargpadro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oEspaoReservado">
    <w:name w:val="Placeholder Text"/>
    <w:basedOn w:val="Fontepargpadro"/>
    <w:uiPriority w:val="99"/>
    <w:semiHidden/>
    <w:rsid w:val="00E83E4B"/>
    <w:rPr>
      <w:color w:val="393939" w:themeColor="text2" w:themeShade="BF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unhideWhenUsed/>
    <w:rsid w:val="00E83E4B"/>
    <w:rPr>
      <w:color w:val="2A7B88" w:themeColor="accent1" w:themeShade="BF"/>
      <w:u w:val="singl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83E4B"/>
    <w:rPr>
      <w:szCs w:val="16"/>
    </w:rPr>
  </w:style>
  <w:style w:type="paragraph" w:styleId="Textoembloco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220F"/>
    <w:rPr>
      <w:sz w:val="22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20F"/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2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20F"/>
    <w:rPr>
      <w:b/>
      <w:bCs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8220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8220F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220F"/>
    <w:rPr>
      <w:rFonts w:ascii="Consolas" w:hAnsi="Consolas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A34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7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-marce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mgh1312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-marcel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ithub.com/l-marcel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gh1\AppData\Roaming\Microsoft\Templates\Curr&#237;culo%20(c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9032779932400AAE5C3894851BAB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96265F-7016-481E-BCE8-C8C03C48BF8B}"/>
      </w:docPartPr>
      <w:docPartBody>
        <w:p w:rsidR="00DE2C1B" w:rsidRDefault="00000000">
          <w:pPr>
            <w:pStyle w:val="9E9032779932400AAE5C3894851BAB2B"/>
          </w:pPr>
          <w:r>
            <w:rPr>
              <w:lang w:bidi="pt-BR"/>
            </w:rPr>
            <w:t>Educação</w:t>
          </w:r>
        </w:p>
      </w:docPartBody>
    </w:docPart>
    <w:docPart>
      <w:docPartPr>
        <w:name w:val="DBBF1EF8E10F43ED9886BF76B93273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85C8D1-C8AF-4407-97AD-ED6392C823FC}"/>
      </w:docPartPr>
      <w:docPartBody>
        <w:p w:rsidR="00DE2C1B" w:rsidRDefault="00000000">
          <w:pPr>
            <w:pStyle w:val="DBBF1EF8E10F43ED9886BF76B9327350"/>
          </w:pPr>
          <w:r>
            <w:rPr>
              <w:lang w:bidi="pt-BR"/>
            </w:rPr>
            <w:t>Habilidades e Conhecimentos</w:t>
          </w:r>
        </w:p>
      </w:docPartBody>
    </w:docPart>
    <w:docPart>
      <w:docPartPr>
        <w:name w:val="C955C0E104E745E881CF4C598A277C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FEFC83-8253-44D5-9B5D-1FE9D66CBCC4}"/>
      </w:docPartPr>
      <w:docPartBody>
        <w:p w:rsidR="00DE2C1B" w:rsidRDefault="00000000">
          <w:pPr>
            <w:pStyle w:val="C955C0E104E745E881CF4C598A277CB7"/>
          </w:pPr>
          <w:r>
            <w:rPr>
              <w:lang w:bidi="pt-BR"/>
            </w:rPr>
            <w:t>Comunicação</w:t>
          </w:r>
        </w:p>
      </w:docPartBody>
    </w:docPart>
    <w:docPart>
      <w:docPartPr>
        <w:name w:val="267BCB79B24745D080D4B0EAB84A4A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4E5D81-D327-4040-8630-14B0E0A952EA}"/>
      </w:docPartPr>
      <w:docPartBody>
        <w:p w:rsidR="00DE2C1B" w:rsidRDefault="00AE48A6" w:rsidP="00AE48A6">
          <w:pPr>
            <w:pStyle w:val="267BCB79B24745D080D4B0EAB84A4A25"/>
          </w:pPr>
          <w:r>
            <w:rPr>
              <w:lang w:bidi="pt-BR"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A6"/>
    <w:rsid w:val="00472A60"/>
    <w:rsid w:val="0047542A"/>
    <w:rsid w:val="005E7CB4"/>
    <w:rsid w:val="008A030E"/>
    <w:rsid w:val="00AE48A6"/>
    <w:rsid w:val="00CC6425"/>
    <w:rsid w:val="00DE2C1B"/>
    <w:rsid w:val="00F2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E9032779932400AAE5C3894851BAB2B">
    <w:name w:val="9E9032779932400AAE5C3894851BAB2B"/>
  </w:style>
  <w:style w:type="paragraph" w:customStyle="1" w:styleId="DBBF1EF8E10F43ED9886BF76B9327350">
    <w:name w:val="DBBF1EF8E10F43ED9886BF76B9327350"/>
  </w:style>
  <w:style w:type="paragraph" w:customStyle="1" w:styleId="C955C0E104E745E881CF4C598A277CB7">
    <w:name w:val="C955C0E104E745E881CF4C598A277CB7"/>
  </w:style>
  <w:style w:type="paragraph" w:customStyle="1" w:styleId="46B0F00871614E6EA5F118A6A8AC1066">
    <w:name w:val="46B0F00871614E6EA5F118A6A8AC1066"/>
  </w:style>
  <w:style w:type="paragraph" w:customStyle="1" w:styleId="267BCB79B24745D080D4B0EAB84A4A25">
    <w:name w:val="267BCB79B24745D080D4B0EAB84A4A25"/>
    <w:rsid w:val="00AE48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E6AB4-36B0-421F-A6B5-DFF6F9C35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(cor)</Template>
  <TotalTime>188</TotalTime>
  <Pages>1</Pages>
  <Words>351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Marcel</dc:creator>
  <cp:keywords/>
  <cp:lastModifiedBy>Lucas Marcel Silva de Brito</cp:lastModifiedBy>
  <cp:revision>10</cp:revision>
  <cp:lastPrinted>2023-03-09T21:27:00Z</cp:lastPrinted>
  <dcterms:created xsi:type="dcterms:W3CDTF">2023-01-28T12:58:00Z</dcterms:created>
  <dcterms:modified xsi:type="dcterms:W3CDTF">2023-04-03T20:39:00Z</dcterms:modified>
  <cp:version/>
</cp:coreProperties>
</file>